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思源黑体 CN Bold" w:hAnsi="思源黑体 CN Bold" w:eastAsia="思源黑体 CN Bold" w:cs="思源黑体 CN Bold"/>
          <w:sz w:val="44"/>
          <w:szCs w:val="52"/>
          <w:lang w:val="en-US" w:eastAsia="zh-CN"/>
        </w:rPr>
      </w:pPr>
      <w:r>
        <w:rPr>
          <w:rFonts w:hint="eastAsia" w:ascii="思源黑体 CN Bold" w:hAnsi="思源黑体 CN Bold" w:eastAsia="思源黑体 CN Bold" w:cs="思源黑体 CN Bold"/>
          <w:sz w:val="44"/>
          <w:szCs w:val="52"/>
          <w:lang w:val="en-US" w:eastAsia="zh-CN"/>
        </w:rPr>
        <w:t>某 某 市 某 某 医 院 门 诊</w:t>
      </w:r>
    </w:p>
    <w:p>
      <w:pPr>
        <w:jc w:val="center"/>
        <w:rPr>
          <w:rFonts w:hint="eastAsia" w:ascii="思源黑体 Normal" w:hAnsi="思源黑体 Normal" w:eastAsia="思源黑体 Normal" w:cs="思源黑体 Normal"/>
          <w:b/>
          <w:bCs/>
          <w:sz w:val="32"/>
          <w:szCs w:val="40"/>
          <w:lang w:val="en-US" w:eastAsia="zh-CN"/>
        </w:rPr>
      </w:pPr>
      <w:r>
        <w:rPr>
          <w:rFonts w:hint="eastAsia" w:ascii="思源黑体 Normal" w:hAnsi="思源黑体 Normal" w:eastAsia="思源黑体 Normal" w:cs="思源黑体 Normal"/>
          <w:b/>
          <w:bCs/>
          <w:sz w:val="32"/>
          <w:szCs w:val="40"/>
          <w:lang w:val="en-US" w:eastAsia="zh-CN"/>
        </w:rPr>
        <w:t>检查报告单</w:t>
      </w:r>
    </w:p>
    <w:tbl>
      <w:tblPr>
        <w:tblStyle w:val="4"/>
        <w:tblW w:w="0" w:type="auto"/>
        <w:tblInd w:w="1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00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000000" w:themeColor="text1" w:sz="4" w:space="0"/>
              <w:right w:val="single" w:color="FFFFFF" w:themeColor="background1" w:sz="4" w:space="0"/>
            </w:tcBorders>
          </w:tcPr>
          <w:p>
            <w:pPr>
              <w:ind w:firstLine="280" w:firstLineChars="100"/>
              <w:jc w:val="left"/>
              <w:rPr>
                <w:rFonts w:hint="default" w:ascii="思源黑体 Normal" w:hAnsi="思源黑体 Normal" w:eastAsia="思源黑体 Normal" w:cs="思源黑体 Normal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思源黑体 Normal" w:hAnsi="思源黑体 Normal" w:eastAsia="思源黑体 Normal" w:cs="思源黑体 Normal"/>
                <w:sz w:val="28"/>
                <w:szCs w:val="28"/>
                <w:lang w:val="en-US" w:eastAsia="zh-CN"/>
              </w:rPr>
              <w:t>检查号： 1                                           病人ID：{{username}}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00" w:type="dxa"/>
            <w:tcBorders>
              <w:top w:val="single" w:color="000000" w:themeColor="text1" w:sz="4" w:space="0"/>
              <w:left w:val="single" w:color="FFFFFF" w:themeColor="background1" w:sz="4" w:space="0"/>
              <w:right w:val="single" w:color="FFFFFF" w:themeColor="background1" w:sz="4" w:space="0"/>
            </w:tcBorders>
          </w:tcPr>
          <w:p>
            <w:pPr>
              <w:ind w:firstLine="280" w:firstLineChars="100"/>
              <w:jc w:val="left"/>
              <w:rPr>
                <w:rFonts w:hint="eastAsia" w:ascii="思源黑体 Normal" w:hAnsi="思源黑体 Normal" w:eastAsia="思源黑体 Normal" w:cs="思源黑体 Normal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思源黑体 Normal" w:hAnsi="思源黑体 Normal" w:eastAsia="思源黑体 Normal" w:cs="思源黑体 Normal"/>
                <w:sz w:val="28"/>
                <w:szCs w:val="28"/>
                <w:vertAlign w:val="baseline"/>
                <w:lang w:val="en-US" w:eastAsia="zh-CN"/>
              </w:rPr>
              <w:t xml:space="preserve">姓 名 ：{{name}}        性别：{{sex}}         年龄：{{age}}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00" w:type="dxa"/>
            <w:tcBorders>
              <w:left w:val="single" w:color="FFFFFF" w:themeColor="background1" w:sz="4" w:space="0"/>
              <w:right w:val="single" w:color="FFFFFF" w:themeColor="background1" w:sz="4" w:space="0"/>
            </w:tcBorders>
          </w:tcPr>
          <w:p>
            <w:pPr>
              <w:ind w:firstLine="280" w:firstLineChars="100"/>
              <w:jc w:val="left"/>
              <w:rPr>
                <w:rFonts w:hint="default" w:ascii="思源黑体 Normal" w:hAnsi="思源黑体 Normal" w:eastAsia="思源黑体 Normal" w:cs="思源黑体 Normal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思源黑体 Normal" w:hAnsi="思源黑体 Normal" w:eastAsia="思源黑体 Normal" w:cs="思源黑体 Normal"/>
                <w:sz w:val="28"/>
                <w:szCs w:val="28"/>
                <w:vertAlign w:val="baseline"/>
                <w:lang w:val="en-US" w:eastAsia="zh-CN"/>
              </w:rPr>
              <w:t>通讯地址：{{asset}}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00" w:type="dxa"/>
            <w:tcBorders>
              <w:left w:val="single" w:color="FFFFFF" w:themeColor="background1" w:sz="4" w:space="0"/>
              <w:right w:val="single" w:color="FFFFFF" w:themeColor="background1" w:sz="4" w:space="0"/>
            </w:tcBorders>
          </w:tcPr>
          <w:p>
            <w:pPr>
              <w:ind w:firstLine="280" w:firstLineChars="100"/>
              <w:jc w:val="left"/>
              <w:rPr>
                <w:rFonts w:hint="default" w:ascii="思源黑体 Normal" w:hAnsi="思源黑体 Normal" w:eastAsia="思源黑体 Normal" w:cs="思源黑体 Normal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思源黑体 Normal" w:hAnsi="思源黑体 Normal" w:eastAsia="思源黑体 Normal" w:cs="思源黑体 Normal"/>
                <w:sz w:val="28"/>
                <w:szCs w:val="28"/>
                <w:vertAlign w:val="baseline"/>
                <w:lang w:val="en-US" w:eastAsia="zh-CN"/>
              </w:rPr>
              <w:t>图片类型：{{imageType}}                       检查时间：{{uploadTime}}</w:t>
            </w:r>
          </w:p>
          <w:p>
            <w:pPr>
              <w:ind w:firstLine="280" w:firstLineChars="100"/>
              <w:jc w:val="left"/>
              <w:rPr>
                <w:rFonts w:hint="eastAsia" w:ascii="思源黑体 Normal" w:hAnsi="思源黑体 Normal" w:eastAsia="思源黑体 Normal" w:cs="思源黑体 Normal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思源黑体 Normal" w:hAnsi="思源黑体 Normal" w:eastAsia="思源黑体 Normal" w:cs="思源黑体 Normal"/>
                <w:sz w:val="28"/>
                <w:szCs w:val="28"/>
                <w:vertAlign w:val="baseline"/>
                <w:lang w:val="en-US" w:eastAsia="zh-CN"/>
              </w:rPr>
              <w:t xml:space="preserve">身份证号：{{idCard}}                          电话号码：{{phone}}                               </w:t>
            </w:r>
          </w:p>
        </w:tc>
      </w:tr>
    </w:tbl>
    <w:p>
      <w:pPr>
        <w:jc w:val="center"/>
        <w:rPr>
          <w:rFonts w:hint="eastAsia" w:ascii="思源黑体 Normal" w:hAnsi="思源黑体 Normal" w:eastAsia="思源黑体 Normal" w:cs="思源黑体 Normal"/>
          <w:b/>
          <w:bCs/>
          <w:sz w:val="28"/>
          <w:szCs w:val="28"/>
          <w:lang w:val="en-US" w:eastAsia="zh-CN"/>
        </w:rPr>
      </w:pPr>
      <w:r>
        <w:rPr>
          <w:rFonts w:hint="eastAsia" w:ascii="思源黑体 Normal" w:hAnsi="思源黑体 Normal" w:eastAsia="思源黑体 Normal" w:cs="思源黑体 Normal"/>
          <w:b/>
          <w:bCs/>
          <w:sz w:val="28"/>
          <w:szCs w:val="28"/>
          <w:lang w:val="en-US" w:eastAsia="zh-CN"/>
        </w:rPr>
        <w:t>内容详情</w:t>
      </w:r>
    </w:p>
    <w:p>
      <w:pPr>
        <w:bidi w:val="0"/>
        <w:rPr>
          <w:rFonts w:hint="eastAsia" w:ascii="思源黑体 Normal" w:hAnsi="思源黑体 Normal" w:eastAsia="思源黑体 Normal" w:cs="思源黑体 Normal"/>
          <w:sz w:val="28"/>
          <w:szCs w:val="28"/>
          <w:vertAlign w:val="baseline"/>
          <w:lang w:val="en-US" w:eastAsia="zh-CN"/>
        </w:rPr>
      </w:pPr>
      <w:r>
        <w:rPr>
          <w:rFonts w:hint="eastAsia" w:ascii="思源黑体 Normal" w:hAnsi="思源黑体 Normal" w:eastAsia="思源黑体 Normal" w:cs="思源黑体 Normal"/>
          <w:sz w:val="28"/>
          <w:szCs w:val="28"/>
          <w:vertAlign w:val="baseline"/>
          <w:lang w:val="en-US" w:eastAsia="zh-CN"/>
        </w:rPr>
        <w:t>诊断描述：</w:t>
      </w:r>
    </w:p>
    <w:p>
      <w:pPr>
        <w:bidi w:val="0"/>
        <w:rPr>
          <w:rFonts w:hint="default" w:ascii="思源黑体 Normal" w:hAnsi="思源黑体 Normal" w:eastAsia="思源黑体 Normal" w:cs="思源黑体 Normal"/>
          <w:sz w:val="28"/>
          <w:szCs w:val="28"/>
          <w:vertAlign w:val="baseline"/>
          <w:lang w:val="en-US" w:eastAsia="zh-CN"/>
        </w:rPr>
      </w:pPr>
      <w:r>
        <w:rPr>
          <w:rFonts w:hint="eastAsia" w:ascii="思源黑体 Normal" w:hAnsi="思源黑体 Normal" w:eastAsia="思源黑体 Normal" w:cs="思源黑体 Normal"/>
          <w:sz w:val="28"/>
          <w:szCs w:val="28"/>
          <w:vertAlign w:val="baseline"/>
          <w:lang w:val="en-US" w:eastAsia="zh-CN"/>
        </w:rPr>
        <w:t>{{description}}</w:t>
      </w:r>
    </w:p>
    <w:p>
      <w:pPr>
        <w:bidi w:val="0"/>
        <w:rPr>
          <w:rFonts w:hint="eastAsia" w:ascii="思源黑体 Normal" w:hAnsi="思源黑体 Normal" w:eastAsia="思源黑体 Normal" w:cs="思源黑体 Normal"/>
          <w:sz w:val="28"/>
          <w:szCs w:val="28"/>
          <w:vertAlign w:val="baseline"/>
          <w:lang w:val="en-US" w:eastAsia="zh-CN"/>
        </w:rPr>
      </w:pPr>
      <w:r>
        <w:rPr>
          <w:rFonts w:hint="eastAsia" w:ascii="思源黑体 Normal" w:hAnsi="思源黑体 Normal" w:eastAsia="思源黑体 Normal" w:cs="思源黑体 Normal"/>
          <w:sz w:val="28"/>
          <w:szCs w:val="28"/>
          <w:vertAlign w:val="baseline"/>
          <w:lang w:val="en-US" w:eastAsia="zh-CN"/>
        </w:rPr>
        <w:t>诊断图片：</w:t>
      </w:r>
    </w:p>
    <w:p>
      <w:pPr>
        <w:bidi w:val="0"/>
        <w:rPr>
          <w:rFonts w:hint="default" w:ascii="思源黑体 Normal" w:hAnsi="思源黑体 Normal" w:eastAsia="思源黑体 Normal" w:cs="思源黑体 Normal"/>
          <w:sz w:val="28"/>
          <w:szCs w:val="28"/>
          <w:vertAlign w:val="baseline"/>
          <w:lang w:val="en-US" w:eastAsia="zh-CN"/>
        </w:rPr>
      </w:pPr>
      <w:r>
        <w:rPr>
          <w:rFonts w:hint="eastAsia" w:ascii="思源黑体 Normal" w:hAnsi="思源黑体 Normal" w:eastAsia="思源黑体 Normal" w:cs="思源黑体 Normal"/>
          <w:sz w:val="28"/>
          <w:szCs w:val="28"/>
          <w:vertAlign w:val="baseline"/>
          <w:lang w:val="en-US" w:eastAsia="zh-CN"/>
        </w:rPr>
        <w:t>{{image}}</w:t>
      </w:r>
      <w:bookmarkStart w:id="0" w:name="_GoBack"/>
      <w:bookmarkEnd w:id="0"/>
    </w:p>
    <w:sectPr>
      <w:pgSz w:w="11906" w:h="16838"/>
      <w:pgMar w:top="680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09CA2D89-79AD-49A2-B8A4-7F4A6131B2DF}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2" w:fontKey="{705D7BC2-B20E-4C7D-862E-682B2F0DB75B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3" w:fontKey="{A0F02F54-D395-4301-9530-88DF81836C88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4" w:fontKey="{339A0449-E5BE-40E6-B867-9A46E2AEC073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5" w:fontKey="{FF64FF5B-9568-42E6-B836-B3175E59F9AE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6" w:fontKey="{027491C0-3F4E-42EC-91C4-9F4717E615D6}"/>
  </w:font>
  <w:font w:name="思源黑体 CN Bold">
    <w:panose1 w:val="020B0800000000000000"/>
    <w:charset w:val="86"/>
    <w:family w:val="auto"/>
    <w:pitch w:val="default"/>
    <w:sig w:usb0="20000003" w:usb1="2ADF3C10" w:usb2="00000016" w:usb3="00000000" w:csb0="60060107" w:csb1="00000000"/>
    <w:embedRegular r:id="rId7" w:fontKey="{DCF48C57-6B14-44DF-A4F8-19642CCAA332}"/>
  </w:font>
  <w:font w:name="思源黑体 Normal">
    <w:altName w:val="黑体"/>
    <w:panose1 w:val="020B0400000000000000"/>
    <w:charset w:val="86"/>
    <w:family w:val="auto"/>
    <w:pitch w:val="default"/>
    <w:sig w:usb0="00000000" w:usb1="00000000" w:usb2="00000016" w:usb3="00000000" w:csb0="602E0107" w:csb1="00000000"/>
    <w:embedRegular r:id="rId8" w:fontKey="{AF6F2246-5B74-49D8-ACF9-15B7C1408A9D}"/>
  </w:font>
  <w:font w:name="思源黑体 CN Light">
    <w:altName w:val="黑体"/>
    <w:panose1 w:val="020B0300000000000000"/>
    <w:charset w:val="86"/>
    <w:family w:val="auto"/>
    <w:pitch w:val="default"/>
    <w:sig w:usb0="00000000" w:usb1="00000000" w:usb2="00000016" w:usb3="00000000" w:csb0="6006010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jb3VudCI6MSwiaGRpZCI6IjQ1YTZlOGUzZjI3YzJkMzhiZjM1ZDU1Y2QxY2Q0NzI3IiwidXNlckNvdW50IjoxfQ=="/>
  </w:docVars>
  <w:rsids>
    <w:rsidRoot w:val="1BCB6BE7"/>
    <w:rsid w:val="095028A8"/>
    <w:rsid w:val="1BCB6BE7"/>
    <w:rsid w:val="3CFC37E9"/>
    <w:rsid w:val="4E35382B"/>
    <w:rsid w:val="54AE7600"/>
    <w:rsid w:val="654D1F33"/>
    <w:rsid w:val="68DC4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table" w:styleId="4">
    <w:name w:val="Table Grid"/>
    <w:basedOn w:val="3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4" Type="http://schemas.openxmlformats.org/officeDocument/2006/relationships/fontTable" Target="fontTable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1016\AppData\Roaming\kingsoft\office6\templates\download\34435b0b214f85fd089d36d91baece98\&#21307;&#38498;&#26816;&#26597;&#25253;&#21578;&#21333;&#27169;&#26495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医院检查报告单模板.docx</Template>
  <Pages>2</Pages>
  <Words>319</Words>
  <Characters>337</Characters>
  <Lines>0</Lines>
  <Paragraphs>0</Paragraphs>
  <TotalTime>1</TotalTime>
  <ScaleCrop>false</ScaleCrop>
  <LinksUpToDate>false</LinksUpToDate>
  <CharactersWithSpaces>650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2024-03-24T09:05:00Z</dcterms:created>
  <dc:creator>北凉&amp;梅子酒</dc:creator>
  <cp:lastModifiedBy>北凉&amp;梅子酒</cp:lastModifiedBy>
  <dcterms:modified xsi:type="dcterms:W3CDTF">2024-03-29T06:27:30Z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C926165F1EC94C3AB6EA601DCBB10766_11</vt:lpwstr>
  </property>
  <property fmtid="{D5CDD505-2E9C-101B-9397-08002B2CF9AE}" pid="4" name="KSOTemplateUUID">
    <vt:lpwstr>v1.0_mb_QaFdJIG0EtR7RArKx2WgrA==</vt:lpwstr>
  </property>
</Properties>
</file>